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D41" w:rsidRDefault="00561D41" w:rsidP="00CA71E5">
      <w:pPr>
        <w:pStyle w:val="Title"/>
        <w:rPr>
          <w:b/>
          <w:bCs/>
          <w:lang w:val="ru-RU"/>
        </w:rPr>
      </w:pPr>
      <w:r w:rsidRPr="00B93B61">
        <w:rPr>
          <w:b/>
          <w:bCs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:rsidR="00561D41" w:rsidRPr="00B93B61" w:rsidRDefault="00561D41" w:rsidP="00CA71E5">
      <w:pPr>
        <w:pStyle w:val="Title"/>
        <w:rPr>
          <w:b/>
          <w:bCs/>
          <w:lang w:val="ru-RU"/>
        </w:rPr>
      </w:pPr>
      <w:r w:rsidRPr="00B93B61">
        <w:rPr>
          <w:b/>
          <w:bCs/>
          <w:lang w:val="ru-RU"/>
        </w:rPr>
        <w:t xml:space="preserve">«МОСКОВСКИЙ ГОСУДАРСТВЕННЫЙ УНИВЕРСИТЕТ </w:t>
      </w:r>
    </w:p>
    <w:p w:rsidR="00561D41" w:rsidRPr="00B93B61" w:rsidRDefault="00561D41" w:rsidP="00CA71E5">
      <w:pPr>
        <w:jc w:val="center"/>
        <w:rPr>
          <w:b/>
          <w:bCs/>
          <w:sz w:val="24"/>
          <w:szCs w:val="24"/>
        </w:rPr>
      </w:pPr>
      <w:r w:rsidRPr="00B93B61">
        <w:rPr>
          <w:b/>
          <w:bCs/>
          <w:sz w:val="24"/>
          <w:szCs w:val="24"/>
        </w:rPr>
        <w:t>имени М.В.ЛОМОНОСОВА»</w:t>
      </w:r>
    </w:p>
    <w:p w:rsidR="00561D41" w:rsidRPr="00B93B61" w:rsidRDefault="00561D41" w:rsidP="00CA71E5">
      <w:pPr>
        <w:jc w:val="center"/>
        <w:rPr>
          <w:b/>
          <w:bCs/>
          <w:sz w:val="24"/>
          <w:szCs w:val="24"/>
        </w:rPr>
      </w:pPr>
    </w:p>
    <w:p w:rsidR="00561D41" w:rsidRDefault="00561D41" w:rsidP="00CA71E5">
      <w:pPr>
        <w:jc w:val="center"/>
        <w:rPr>
          <w:b/>
          <w:bCs/>
          <w:sz w:val="24"/>
          <w:szCs w:val="24"/>
        </w:rPr>
      </w:pPr>
      <w:r w:rsidRPr="00B93B61">
        <w:rPr>
          <w:b/>
          <w:bCs/>
          <w:sz w:val="24"/>
          <w:szCs w:val="24"/>
        </w:rPr>
        <w:t>ФИЗИЧЕСКИЙ   ФАКУЛЬТЕТ МГУ</w:t>
      </w:r>
    </w:p>
    <w:p w:rsidR="00561D41" w:rsidRDefault="00561D41" w:rsidP="00CA71E5">
      <w:pPr>
        <w:jc w:val="center"/>
      </w:pPr>
      <w:r w:rsidRPr="00597B2A">
        <w:t>Кафедра</w:t>
      </w:r>
      <w:r>
        <w:t xml:space="preserve"> математического моделирования и информатики</w:t>
      </w:r>
    </w:p>
    <w:p w:rsidR="00561D41" w:rsidRDefault="00561D41" w:rsidP="00CA71E5">
      <w:pPr>
        <w:jc w:val="center"/>
      </w:pPr>
    </w:p>
    <w:p w:rsidR="00561D41" w:rsidRDefault="00561D41" w:rsidP="00CA71E5">
      <w:pPr>
        <w:jc w:val="center"/>
        <w:rPr>
          <w:b/>
          <w:bCs/>
        </w:rPr>
      </w:pPr>
      <w:r>
        <w:rPr>
          <w:b/>
          <w:bCs/>
        </w:rPr>
        <w:t>РЕЦЕНЗИЯ</w:t>
      </w:r>
      <w:r w:rsidRPr="00597B2A">
        <w:rPr>
          <w:b/>
          <w:bCs/>
        </w:rPr>
        <w:t xml:space="preserve"> НА ДИПЛОМНУЮ РАБОТУ</w:t>
      </w:r>
    </w:p>
    <w:p w:rsidR="00561D41" w:rsidRDefault="00561D41" w:rsidP="00CA71E5">
      <w:pPr>
        <w:jc w:val="center"/>
      </w:pPr>
    </w:p>
    <w:p w:rsidR="00561D41" w:rsidRPr="00B77B51" w:rsidRDefault="00561D41" w:rsidP="00CA71E5">
      <w:pPr>
        <w:jc w:val="center"/>
        <w:rPr>
          <w:b/>
          <w:bCs/>
          <w:sz w:val="24"/>
          <w:szCs w:val="24"/>
        </w:rPr>
      </w:pPr>
      <w:r>
        <w:t>с</w:t>
      </w:r>
      <w:r w:rsidRPr="00597B2A">
        <w:t>тудента</w:t>
      </w:r>
      <w:r>
        <w:t xml:space="preserve"> Дейнеки Д.А.</w:t>
      </w:r>
    </w:p>
    <w:p w:rsidR="00561D41" w:rsidRPr="00597B2A" w:rsidRDefault="00561D41" w:rsidP="00CA71E5">
      <w:pPr>
        <w:tabs>
          <w:tab w:val="left" w:pos="2835"/>
        </w:tabs>
        <w:jc w:val="both"/>
        <w:rPr>
          <w:sz w:val="24"/>
          <w:szCs w:val="24"/>
        </w:rPr>
      </w:pPr>
    </w:p>
    <w:p w:rsidR="00561D41" w:rsidRPr="00597B2A" w:rsidRDefault="00561D41" w:rsidP="00CA71E5">
      <w:pPr>
        <w:tabs>
          <w:tab w:val="left" w:pos="2835"/>
        </w:tabs>
        <w:jc w:val="both"/>
        <w:rPr>
          <w:sz w:val="24"/>
          <w:szCs w:val="24"/>
        </w:rPr>
      </w:pPr>
      <w:r w:rsidRPr="00597B2A">
        <w:rPr>
          <w:sz w:val="24"/>
          <w:szCs w:val="24"/>
        </w:rPr>
        <w:t>Тема:</w:t>
      </w:r>
      <w:r>
        <w:rPr>
          <w:sz w:val="24"/>
          <w:szCs w:val="24"/>
        </w:rPr>
        <w:t xml:space="preserve"> Компьютерная модель ремасштабирования сложных сцен для моделей процессов переноса</w:t>
      </w:r>
    </w:p>
    <w:p w:rsidR="00561D41" w:rsidRPr="00597B2A" w:rsidRDefault="00561D41" w:rsidP="00CA71E5">
      <w:pPr>
        <w:tabs>
          <w:tab w:val="left" w:pos="2835"/>
        </w:tabs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Pr="00597B2A">
        <w:rPr>
          <w:sz w:val="24"/>
          <w:szCs w:val="24"/>
        </w:rPr>
        <w:t>ецензент__________</w:t>
      </w:r>
      <w:r>
        <w:rPr>
          <w:sz w:val="24"/>
          <w:szCs w:val="24"/>
        </w:rPr>
        <w:t>_____________________</w:t>
      </w:r>
      <w:r w:rsidRPr="00597B2A">
        <w:rPr>
          <w:sz w:val="24"/>
          <w:szCs w:val="24"/>
        </w:rPr>
        <w:t>_____________________________________</w:t>
      </w:r>
    </w:p>
    <w:p w:rsidR="00561D41" w:rsidRPr="00597B2A" w:rsidRDefault="00561D41" w:rsidP="00CA71E5">
      <w:pPr>
        <w:tabs>
          <w:tab w:val="left" w:pos="2835"/>
        </w:tabs>
        <w:jc w:val="both"/>
      </w:pPr>
      <w:r w:rsidRPr="00597B2A">
        <w:tab/>
        <w:t>(ученая степень, ученое звание, фамилия и.о.)</w:t>
      </w:r>
    </w:p>
    <w:p w:rsidR="00561D41" w:rsidRPr="00087DCA" w:rsidRDefault="00561D41" w:rsidP="00CA71E5">
      <w:pPr>
        <w:ind w:firstLine="708"/>
        <w:rPr>
          <w:sz w:val="24"/>
          <w:szCs w:val="24"/>
        </w:rPr>
      </w:pPr>
      <w:r w:rsidRPr="00087DCA">
        <w:rPr>
          <w:sz w:val="24"/>
          <w:szCs w:val="24"/>
        </w:rPr>
        <w:t xml:space="preserve">Дипломная работа посвящена </w:t>
      </w:r>
      <w:r>
        <w:rPr>
          <w:sz w:val="24"/>
          <w:szCs w:val="24"/>
        </w:rPr>
        <w:t>проблеме склейки карт признаков — проблеме, возникающей при построении сложных сцен разных масштабов.</w:t>
      </w:r>
    </w:p>
    <w:p w:rsidR="00561D41" w:rsidRDefault="00561D41" w:rsidP="00CA71E5">
      <w:pPr>
        <w:ind w:firstLine="708"/>
        <w:rPr>
          <w:sz w:val="24"/>
          <w:szCs w:val="24"/>
        </w:rPr>
      </w:pPr>
      <w:r>
        <w:rPr>
          <w:sz w:val="24"/>
          <w:szCs w:val="24"/>
        </w:rPr>
        <w:t>Разработана математическая модель карт признаков, на основе которой производится их интерполяция в области на границе двух карт. Приведённая математическая модель справедлива для многомерных карт признаков</w:t>
      </w:r>
      <w:r w:rsidRPr="00636995">
        <w:rPr>
          <w:sz w:val="24"/>
          <w:szCs w:val="24"/>
        </w:rPr>
        <w:t>:</w:t>
      </w:r>
      <w:r>
        <w:rPr>
          <w:sz w:val="24"/>
          <w:szCs w:val="24"/>
        </w:rPr>
        <w:t xml:space="preserve"> как двумерных, так и трёхмерных.</w:t>
      </w:r>
    </w:p>
    <w:p w:rsidR="00561D41" w:rsidRDefault="00561D41" w:rsidP="00CA71E5">
      <w:pPr>
        <w:ind w:firstLine="708"/>
        <w:rPr>
          <w:sz w:val="24"/>
          <w:szCs w:val="24"/>
        </w:rPr>
      </w:pPr>
      <w:r>
        <w:rPr>
          <w:sz w:val="24"/>
          <w:szCs w:val="24"/>
        </w:rPr>
        <w:t>Автором рассматривается выбор параметров в решении поставленной задачи, учитывающих особенности структуры карт признаков на их стыке.</w:t>
      </w:r>
    </w:p>
    <w:p w:rsidR="00561D41" w:rsidRDefault="00561D41" w:rsidP="00CA71E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Автором был разработан программный комплекс, выполняющий решение данной задачи. Программная реализация алгоритма адаптирована под работу как с классическими двумерными изображениями, так и с трёхмерными картами признаков. Приведены результаты работы алгоритма с томографическими изображениями керна. </w:t>
      </w:r>
    </w:p>
    <w:p w:rsidR="00561D41" w:rsidRDefault="00561D41" w:rsidP="00DA1E69">
      <w:pPr>
        <w:pStyle w:val="Heading7"/>
        <w:spacing w:line="240" w:lineRule="auto"/>
        <w:ind w:left="709" w:firstLine="720"/>
      </w:pPr>
      <w:r>
        <w:t xml:space="preserve">Отмеченные достоинства работы: </w:t>
      </w:r>
    </w:p>
    <w:p w:rsidR="00561D41" w:rsidRPr="00DA1E69" w:rsidRDefault="00561D41" w:rsidP="00DA1E69">
      <w:pPr>
        <w:pStyle w:val="ListParagraph"/>
        <w:numPr>
          <w:ilvl w:val="0"/>
          <w:numId w:val="2"/>
        </w:numPr>
      </w:pPr>
      <w:r>
        <w:rPr>
          <w:sz w:val="24"/>
          <w:szCs w:val="24"/>
          <w:lang w:eastAsia="en-US"/>
        </w:rPr>
        <w:t>Корректное использование математического аппарата</w:t>
      </w:r>
      <w:r>
        <w:rPr>
          <w:sz w:val="24"/>
          <w:szCs w:val="24"/>
          <w:lang w:val="en-US" w:eastAsia="en-US"/>
        </w:rPr>
        <w:t>.</w:t>
      </w:r>
    </w:p>
    <w:p w:rsidR="00561D41" w:rsidRPr="00DA1E69" w:rsidRDefault="00561D41" w:rsidP="00DA1E69">
      <w:pPr>
        <w:pStyle w:val="ListParagraph"/>
        <w:numPr>
          <w:ilvl w:val="0"/>
          <w:numId w:val="2"/>
        </w:numPr>
      </w:pPr>
      <w:r>
        <w:rPr>
          <w:sz w:val="24"/>
          <w:szCs w:val="24"/>
          <w:lang w:eastAsia="en-US"/>
        </w:rPr>
        <w:t>Убедительная визуализация.</w:t>
      </w:r>
    </w:p>
    <w:p w:rsidR="00561D41" w:rsidRPr="00E17FFB" w:rsidRDefault="00561D41" w:rsidP="00CA71E5">
      <w:pPr>
        <w:pStyle w:val="Heading7"/>
        <w:spacing w:line="240" w:lineRule="auto"/>
        <w:ind w:left="709" w:firstLine="720"/>
        <w:rPr>
          <w:b/>
          <w:bCs/>
        </w:rPr>
      </w:pPr>
      <w:r>
        <w:t>Отмеченные недостатки работы:</w:t>
      </w:r>
    </w:p>
    <w:p w:rsidR="00561D41" w:rsidRDefault="00561D41" w:rsidP="00E17F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Стиль написания работы в </w:t>
      </w:r>
      <w:bookmarkStart w:id="0" w:name="_GoBack"/>
      <w:bookmarkEnd w:id="0"/>
      <w:r>
        <w:rPr>
          <w:sz w:val="24"/>
          <w:szCs w:val="24"/>
        </w:rPr>
        <w:t>некоторых частях отличается от научного.</w:t>
      </w:r>
    </w:p>
    <w:p w:rsidR="00561D41" w:rsidRPr="00681D28" w:rsidRDefault="00561D41" w:rsidP="00E17F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Отсутствие приведенных результатов сравнения работы модели с результатами работы других программных комплексов.</w:t>
      </w:r>
    </w:p>
    <w:p w:rsidR="00561D41" w:rsidRDefault="00561D41" w:rsidP="00681D28">
      <w:pPr>
        <w:pStyle w:val="ListParagraph"/>
        <w:ind w:left="360"/>
        <w:rPr>
          <w:sz w:val="24"/>
          <w:szCs w:val="24"/>
          <w:lang w:val="en-US"/>
        </w:rPr>
      </w:pPr>
    </w:p>
    <w:p w:rsidR="00561D41" w:rsidRDefault="00561D41" w:rsidP="00681D28">
      <w:pPr>
        <w:pStyle w:val="ListParagraph"/>
        <w:ind w:left="360"/>
        <w:rPr>
          <w:sz w:val="24"/>
          <w:szCs w:val="24"/>
          <w:lang w:val="en-US"/>
        </w:rPr>
      </w:pPr>
    </w:p>
    <w:p w:rsidR="00561D41" w:rsidRDefault="00561D41" w:rsidP="00681D28">
      <w:pPr>
        <w:pStyle w:val="ListParagraph"/>
        <w:ind w:left="360"/>
        <w:rPr>
          <w:sz w:val="24"/>
          <w:szCs w:val="24"/>
          <w:lang w:val="en-US"/>
        </w:rPr>
      </w:pPr>
    </w:p>
    <w:p w:rsidR="00561D41" w:rsidRDefault="00561D41" w:rsidP="00681D28">
      <w:pPr>
        <w:pStyle w:val="ListParagraph"/>
        <w:ind w:left="360"/>
        <w:rPr>
          <w:sz w:val="24"/>
          <w:szCs w:val="24"/>
          <w:lang w:val="en-US"/>
        </w:rPr>
      </w:pPr>
    </w:p>
    <w:p w:rsidR="00561D41" w:rsidRDefault="00561D41" w:rsidP="00681D28">
      <w:pPr>
        <w:pStyle w:val="ListParagraph"/>
        <w:ind w:left="360"/>
        <w:rPr>
          <w:sz w:val="24"/>
          <w:szCs w:val="24"/>
          <w:lang w:val="en-US"/>
        </w:rPr>
      </w:pPr>
    </w:p>
    <w:p w:rsidR="00561D41" w:rsidRDefault="00561D41" w:rsidP="00681D28">
      <w:pPr>
        <w:pStyle w:val="ListParagraph"/>
        <w:ind w:left="360"/>
        <w:rPr>
          <w:sz w:val="24"/>
          <w:szCs w:val="24"/>
          <w:lang w:val="en-US"/>
        </w:rPr>
      </w:pPr>
    </w:p>
    <w:p w:rsidR="00561D41" w:rsidRPr="00DA1E69" w:rsidRDefault="00561D41" w:rsidP="00681D28">
      <w:pPr>
        <w:pStyle w:val="ListParagraph"/>
        <w:ind w:left="360"/>
        <w:rPr>
          <w:sz w:val="24"/>
          <w:szCs w:val="24"/>
        </w:rPr>
      </w:pPr>
    </w:p>
    <w:p w:rsidR="00561D41" w:rsidRDefault="00561D41" w:rsidP="00CA71E5">
      <w:pPr>
        <w:ind w:firstLine="720"/>
        <w:rPr>
          <w:sz w:val="24"/>
          <w:szCs w:val="24"/>
        </w:rPr>
      </w:pPr>
      <w:r w:rsidRPr="007E09C6">
        <w:rPr>
          <w:b/>
          <w:bCs/>
          <w:sz w:val="24"/>
          <w:szCs w:val="24"/>
        </w:rPr>
        <w:t>Рекомендуемая оценка__</w:t>
      </w:r>
      <w:r>
        <w:rPr>
          <w:b/>
          <w:bCs/>
        </w:rPr>
        <w:t>____________</w:t>
      </w:r>
      <w:r>
        <w:rPr>
          <w:sz w:val="24"/>
          <w:szCs w:val="24"/>
        </w:rPr>
        <w:t xml:space="preserve"> Рецензент ____________________________</w:t>
      </w:r>
    </w:p>
    <w:p w:rsidR="00561D41" w:rsidRDefault="00561D41" w:rsidP="00CA71E5">
      <w:pPr>
        <w:tabs>
          <w:tab w:val="left" w:pos="4678"/>
        </w:tabs>
        <w:ind w:firstLine="720"/>
        <w:rPr>
          <w:sz w:val="24"/>
          <w:szCs w:val="24"/>
        </w:rPr>
      </w:pPr>
      <w:r>
        <w:rPr>
          <w:sz w:val="24"/>
          <w:szCs w:val="24"/>
        </w:rPr>
        <w:tab/>
        <w:t xml:space="preserve">  (подпись)</w:t>
      </w:r>
    </w:p>
    <w:p w:rsidR="00561D41" w:rsidRDefault="00561D41" w:rsidP="00CA71E5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«___» __________201</w:t>
      </w:r>
      <w:r w:rsidRPr="005521DE">
        <w:rPr>
          <w:sz w:val="24"/>
          <w:szCs w:val="24"/>
        </w:rPr>
        <w:t>_</w:t>
      </w:r>
      <w:r>
        <w:rPr>
          <w:sz w:val="24"/>
          <w:szCs w:val="24"/>
        </w:rPr>
        <w:t xml:space="preserve"> года</w:t>
      </w:r>
    </w:p>
    <w:p w:rsidR="00561D41" w:rsidRPr="00597B2A" w:rsidRDefault="00561D41" w:rsidP="00CA71E5">
      <w:pPr>
        <w:tabs>
          <w:tab w:val="left" w:pos="2835"/>
        </w:tabs>
        <w:jc w:val="both"/>
      </w:pPr>
    </w:p>
    <w:p w:rsidR="00561D41" w:rsidRPr="00597B2A" w:rsidRDefault="00561D41" w:rsidP="00CA71E5">
      <w:pPr>
        <w:tabs>
          <w:tab w:val="left" w:pos="2835"/>
        </w:tabs>
        <w:jc w:val="both"/>
        <w:rPr>
          <w:sz w:val="24"/>
          <w:szCs w:val="24"/>
        </w:rPr>
      </w:pPr>
      <w:r w:rsidRPr="00597B2A">
        <w:rPr>
          <w:sz w:val="24"/>
          <w:szCs w:val="24"/>
        </w:rPr>
        <w:t>Оценка дипломной работы______________________________________________</w:t>
      </w:r>
    </w:p>
    <w:p w:rsidR="00561D41" w:rsidRPr="00597B2A" w:rsidRDefault="00561D41" w:rsidP="00CA71E5">
      <w:pPr>
        <w:tabs>
          <w:tab w:val="left" w:pos="2835"/>
        </w:tabs>
        <w:jc w:val="both"/>
        <w:rPr>
          <w:sz w:val="24"/>
          <w:szCs w:val="24"/>
        </w:rPr>
      </w:pPr>
    </w:p>
    <w:p w:rsidR="00561D41" w:rsidRPr="007E09C6" w:rsidRDefault="00561D41" w:rsidP="00CA71E5">
      <w:pPr>
        <w:tabs>
          <w:tab w:val="left" w:pos="2835"/>
        </w:tabs>
        <w:jc w:val="both"/>
        <w:rPr>
          <w:sz w:val="24"/>
          <w:szCs w:val="24"/>
        </w:rPr>
      </w:pPr>
      <w:r w:rsidRPr="007E09C6">
        <w:rPr>
          <w:sz w:val="24"/>
          <w:szCs w:val="24"/>
        </w:rPr>
        <w:t>Зав. кафедрой__________________________</w:t>
      </w:r>
    </w:p>
    <w:p w:rsidR="00561D41" w:rsidRPr="007E09C6" w:rsidRDefault="00561D41" w:rsidP="00CA71E5">
      <w:pPr>
        <w:tabs>
          <w:tab w:val="left" w:pos="2835"/>
        </w:tabs>
        <w:jc w:val="both"/>
        <w:rPr>
          <w:sz w:val="24"/>
          <w:szCs w:val="24"/>
        </w:rPr>
      </w:pPr>
    </w:p>
    <w:p w:rsidR="00561D41" w:rsidRPr="00087DCA" w:rsidRDefault="00561D41" w:rsidP="00CA71E5">
      <w:pPr>
        <w:tabs>
          <w:tab w:val="left" w:pos="2835"/>
        </w:tabs>
        <w:jc w:val="right"/>
        <w:rPr>
          <w:sz w:val="24"/>
          <w:szCs w:val="24"/>
        </w:rPr>
      </w:pPr>
      <w:r w:rsidRPr="007E09C6">
        <w:rPr>
          <w:sz w:val="24"/>
          <w:szCs w:val="24"/>
        </w:rPr>
        <w:t>“_____” _______________20</w:t>
      </w:r>
      <w:r>
        <w:rPr>
          <w:sz w:val="24"/>
          <w:szCs w:val="24"/>
        </w:rPr>
        <w:t>1</w:t>
      </w:r>
      <w:r>
        <w:rPr>
          <w:sz w:val="24"/>
          <w:szCs w:val="24"/>
          <w:lang w:val="en-US"/>
        </w:rPr>
        <w:t>_</w:t>
      </w:r>
      <w:r w:rsidRPr="007E09C6">
        <w:rPr>
          <w:sz w:val="24"/>
          <w:szCs w:val="24"/>
        </w:rPr>
        <w:t xml:space="preserve"> года</w:t>
      </w:r>
    </w:p>
    <w:sectPr w:rsidR="00561D41" w:rsidRPr="00087DCA" w:rsidSect="00BA069A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C7F5E"/>
    <w:multiLevelType w:val="hybridMultilevel"/>
    <w:tmpl w:val="6840D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AF7378"/>
    <w:multiLevelType w:val="hybridMultilevel"/>
    <w:tmpl w:val="13CCF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9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87DCA"/>
    <w:rsid w:val="00087DCA"/>
    <w:rsid w:val="00181480"/>
    <w:rsid w:val="001D4A87"/>
    <w:rsid w:val="001F0C46"/>
    <w:rsid w:val="002310C7"/>
    <w:rsid w:val="002E3A96"/>
    <w:rsid w:val="0047230B"/>
    <w:rsid w:val="0053262E"/>
    <w:rsid w:val="005521DE"/>
    <w:rsid w:val="00561D41"/>
    <w:rsid w:val="00597B2A"/>
    <w:rsid w:val="00636995"/>
    <w:rsid w:val="00681D28"/>
    <w:rsid w:val="00767089"/>
    <w:rsid w:val="0076788E"/>
    <w:rsid w:val="007E09C6"/>
    <w:rsid w:val="00804E19"/>
    <w:rsid w:val="00994500"/>
    <w:rsid w:val="009F1F0D"/>
    <w:rsid w:val="00A91160"/>
    <w:rsid w:val="00B16C19"/>
    <w:rsid w:val="00B5432D"/>
    <w:rsid w:val="00B77B51"/>
    <w:rsid w:val="00B93B61"/>
    <w:rsid w:val="00BA069A"/>
    <w:rsid w:val="00BC3AB7"/>
    <w:rsid w:val="00BF0FAE"/>
    <w:rsid w:val="00CA71E5"/>
    <w:rsid w:val="00DA1E69"/>
    <w:rsid w:val="00DC5CAB"/>
    <w:rsid w:val="00E17FFB"/>
    <w:rsid w:val="00E66B2F"/>
    <w:rsid w:val="00EC51E6"/>
    <w:rsid w:val="00EE3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0" w:uiPriority="0" w:unhideWhenUsed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DCA"/>
    <w:rPr>
      <w:rFonts w:ascii="Times New Roman" w:eastAsia="Times New Roman" w:hAnsi="Times New Roman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CA71E5"/>
    <w:pPr>
      <w:widowControl w:val="0"/>
      <w:spacing w:before="240" w:after="60" w:line="260" w:lineRule="auto"/>
      <w:ind w:left="1280" w:hanging="128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9"/>
    <w:locked/>
    <w:rsid w:val="00CA71E5"/>
    <w:rPr>
      <w:rFonts w:ascii="Times New Roman" w:hAnsi="Times New Roman" w:cs="Times New Roman"/>
      <w:lang w:eastAsia="ru-RU"/>
    </w:rPr>
  </w:style>
  <w:style w:type="paragraph" w:styleId="Title">
    <w:name w:val="Title"/>
    <w:basedOn w:val="Normal"/>
    <w:link w:val="TitleChar"/>
    <w:uiPriority w:val="99"/>
    <w:qFormat/>
    <w:rsid w:val="00087DCA"/>
    <w:pPr>
      <w:jc w:val="center"/>
    </w:pPr>
    <w:rPr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locked/>
    <w:rsid w:val="00087DCA"/>
    <w:rPr>
      <w:rFonts w:ascii="Times New Roman" w:hAnsi="Times New Roman" w:cs="Times New Roman"/>
      <w:lang w:val="en-US" w:eastAsia="ru-RU"/>
    </w:rPr>
  </w:style>
  <w:style w:type="paragraph" w:styleId="ListParagraph">
    <w:name w:val="List Paragraph"/>
    <w:basedOn w:val="Normal"/>
    <w:uiPriority w:val="99"/>
    <w:qFormat/>
    <w:rsid w:val="00DA1E69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300</TotalTime>
  <Pages>1</Pages>
  <Words>281</Words>
  <Characters>1606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ivonin</dc:creator>
  <cp:keywords/>
  <dc:description/>
  <cp:lastModifiedBy>XTreme</cp:lastModifiedBy>
  <cp:revision>16</cp:revision>
  <dcterms:created xsi:type="dcterms:W3CDTF">2015-12-23T02:02:00Z</dcterms:created>
  <dcterms:modified xsi:type="dcterms:W3CDTF">2018-05-22T09:55:00Z</dcterms:modified>
</cp:coreProperties>
</file>